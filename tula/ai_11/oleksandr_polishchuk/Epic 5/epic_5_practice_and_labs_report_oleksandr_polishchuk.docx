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7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ind w:end="5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2082800</wp:posOffset>
            </wp:positionH>
            <wp:positionV relativeFrom="paragraph">
              <wp:posOffset>-146685</wp:posOffset>
            </wp:positionV>
            <wp:extent cx="2272665" cy="2087245"/>
            <wp:effectExtent l="0" t="0" r="0" b="0"/>
            <wp:wrapNone/>
            <wp:docPr id="1" name="image1.png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end="1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 xml:space="preserve">Лабораторних та практичних робіт №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5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</w:t>
      </w:r>
      <w:r>
        <w:rPr>
          <w:rFonts w:eastAsia="Times New Roman" w:cs="Times New Roman" w:ascii="Times New Roman" w:hAnsi="Times New Roman"/>
          <w:sz w:val="28"/>
          <w:szCs w:val="28"/>
        </w:rPr>
        <w:t>Файли</w:t>
      </w:r>
      <w:r>
        <w:rPr>
          <w:rFonts w:eastAsia="Times New Roman" w:cs="Times New Roman" w:ascii="Times New Roman" w:hAnsi="Times New Roman"/>
          <w:sz w:val="28"/>
          <w:szCs w:val="28"/>
        </w:rPr>
        <w:t>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Поліщук Олександр Андрійович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bookmarkStart w:id="0" w:name="docs-internal-guid-a5d951b2-7fff-7e98-28"/>
      <w:bookmarkEnd w:id="0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Виконати практичні та лабораторні завдання, опрацювавши теорію.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1"/>
        <w:numPr>
          <w:ilvl w:val="0"/>
          <w:numId w:val="2"/>
        </w:numPr>
        <w:spacing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Робота з файлами у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C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.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Робота з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р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ядка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м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у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C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Normal1"/>
        <w:numPr>
          <w:ilvl w:val="0"/>
          <w:numId w:val="2"/>
        </w:numPr>
        <w:spacing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</w:t>
      </w:r>
    </w:p>
    <w:p>
      <w:pPr>
        <w:pStyle w:val="Normal1"/>
        <w:numPr>
          <w:ilvl w:val="2"/>
          <w:numId w:val="4"/>
        </w:numPr>
        <w:spacing w:lineRule="auto" w:line="240" w:before="0" w:after="0"/>
        <w:ind w:hanging="360" w:start="216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Style w:val="Hyperlink"/>
            <w:rFonts w:eastAsia="Times New Roman" w:cs="Times New Roman" w:ascii="Times New Roman" w:hAnsi="Times New Roman"/>
            <w:sz w:val="24"/>
            <w:szCs w:val="24"/>
          </w:rPr>
          <w:t>https://www.geeksforgeeks.org/basics-file-handling-c/?ref=lbp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</w:p>
    <w:p>
      <w:pPr>
        <w:pStyle w:val="Normal1"/>
        <w:numPr>
          <w:ilvl w:val="1"/>
          <w:numId w:val="4"/>
        </w:numPr>
        <w:spacing w:lineRule="auto" w:line="240" w:before="0" w:after="0"/>
        <w:ind w:hanging="360" w:star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4"/>
        </w:numPr>
        <w:spacing w:lineRule="auto" w:line="240" w:before="0" w:after="0"/>
        <w:ind w:hanging="360" w:start="2160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Статус: Ознайомлений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частково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01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.1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.23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07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widowControl/>
        <w:numPr>
          <w:ilvl w:val="2"/>
          <w:numId w:val="4"/>
        </w:numPr>
        <w:spacing w:lineRule="auto" w:line="240" w:before="0" w:after="0"/>
        <w:ind w:hanging="360" w:start="216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4">
        <w:r>
          <w:rPr>
            <w:rStyle w:val="Hyper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>https://vns.lpnu.ua/pluginfile.php?file=%2F1250065%2Fmod_resource%2Fcontent%2F1%2F%D0%9B%D0%B0%D0%B1%D0%BE%D1%80%D0%B0%D1%82%D0%BE%D1%80%D0%BD%D0%B0%20%D1%80%D0%BE%D0%B1%D0%BE%D1%82%D0%B0%20%E2%84%96%206.pdf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pageBreakBefore w:val="false"/>
        <w:numPr>
          <w:ilvl w:val="2"/>
          <w:numId w:val="4"/>
        </w:numPr>
        <w:spacing w:lineRule="auto" w:line="240" w:before="0" w:after="0"/>
        <w:ind w:hanging="360" w:start="2160"/>
        <w:rPr>
          <w:lang w:val="uk-UA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01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.1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.23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07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0"/>
        </w:numPr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VNS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6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завдання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17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VNS Lab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8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17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>3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VNS Lab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9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— 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17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4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Варіант завдання —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uk-UA"/>
        </w:rPr>
        <w:t>2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5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6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Варіант завдання —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uk-UA"/>
        </w:rPr>
        <w:t>2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VNS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6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120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VNS Lab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8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120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>3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VNS Lab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9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3230245" cy="10544175"/>
                <wp:effectExtent l="0" t="0" r="0" b="0"/>
                <wp:wrapSquare wrapText="largest"/>
                <wp:docPr id="2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245" cy="105441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465830" cy="10692130"/>
                                  <wp:effectExtent l="0" t="0" r="0" b="0"/>
                                  <wp:docPr id="3" name="Зображення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Зображення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5830" cy="10692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Блок-хема 1: блок-схема до VNS Lab 9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54.35pt;height:830.25pt;mso-wrap-distance-left:0pt;mso-wrap-distance-right:0pt;mso-wrap-distance-top:0pt;mso-wrap-distance-bottom:0pt;margin-top:-45.05pt;mso-position-vertical:top;mso-position-vertical-relative:text;margin-left:120.9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465830" cy="10692130"/>
                            <wp:effectExtent l="0" t="0" r="0" b="0"/>
                            <wp:docPr id="4" name="Зображення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Зображення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65830" cy="10692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Блок-хема 1: блок-схема до VNS Lab 9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120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4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120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5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6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190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хв</w:t>
      </w:r>
    </w:p>
    <w:p>
      <w:pPr>
        <w:pStyle w:val="Normal1"/>
        <w:keepNext w:val="false"/>
        <w:keepLines w:val="false"/>
        <w:pageBreakBefore w:val="false"/>
        <w:widowControl/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6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Practice Task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120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хв.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Normal1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Змін до середовища виконання завдань внесено не було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1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6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</w:p>
    <w:p>
      <w:pPr>
        <w:pStyle w:val="Normal1"/>
        <w:rPr/>
      </w:pPr>
      <w:r>
        <w:rPr/>
        <w:t>#include &lt;iostream&gt;</w:t>
      </w:r>
    </w:p>
    <w:p>
      <w:pPr>
        <w:pStyle w:val="Normal1"/>
        <w:rPr/>
      </w:pPr>
      <w:r>
        <w:rPr/>
        <w:t>#include &lt;cctype&gt;</w:t>
      </w:r>
    </w:p>
    <w:p>
      <w:pPr>
        <w:pStyle w:val="Normal1"/>
        <w:rPr/>
      </w:pPr>
      <w:r>
        <w:rPr/>
        <w:t>#include &lt;string.h&gt;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using namespace std;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int main()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int k = 0, l = 0;</w:t>
      </w:r>
    </w:p>
    <w:p>
      <w:pPr>
        <w:pStyle w:val="Normal1"/>
        <w:rPr/>
      </w:pPr>
      <w:r>
        <w:rPr/>
        <w:t xml:space="preserve">    </w:t>
      </w:r>
      <w:r>
        <w:rPr/>
        <w:t>char str[256];</w:t>
      </w:r>
    </w:p>
    <w:p>
      <w:pPr>
        <w:pStyle w:val="Normal1"/>
        <w:rPr/>
      </w:pPr>
      <w:r>
        <w:rPr/>
        <w:t xml:space="preserve">    </w:t>
      </w:r>
      <w:r>
        <w:rPr/>
        <w:t>char *token;</w:t>
      </w:r>
    </w:p>
    <w:p>
      <w:pPr>
        <w:pStyle w:val="Normal1"/>
        <w:rPr/>
      </w:pPr>
      <w:r>
        <w:rPr/>
        <w:t xml:space="preserve">    </w:t>
      </w:r>
      <w:r>
        <w:rPr/>
        <w:t>char *token1;</w:t>
      </w:r>
    </w:p>
    <w:p>
      <w:pPr>
        <w:pStyle w:val="Normal1"/>
        <w:rPr/>
      </w:pPr>
      <w:r>
        <w:rPr/>
        <w:t xml:space="preserve">    </w:t>
      </w:r>
      <w:r>
        <w:rPr/>
        <w:t>char input[256];</w:t>
      </w:r>
    </w:p>
    <w:p>
      <w:pPr>
        <w:pStyle w:val="Normal1"/>
        <w:rPr/>
      </w:pPr>
      <w:r>
        <w:rPr/>
        <w:t xml:space="preserve">    </w:t>
      </w:r>
      <w:r>
        <w:rPr/>
        <w:t>bool swapped;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    </w:t>
      </w:r>
      <w:r>
        <w:rPr/>
        <w:t>puts("Input string: ");</w:t>
      </w:r>
    </w:p>
    <w:p>
      <w:pPr>
        <w:pStyle w:val="Normal1"/>
        <w:rPr/>
      </w:pPr>
      <w:r>
        <w:rPr/>
        <w:t xml:space="preserve">    </w:t>
      </w:r>
      <w:r>
        <w:rPr/>
        <w:t>gets(str);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    </w:t>
      </w:r>
      <w:r>
        <w:rPr/>
        <w:t>char toSort[255][255];</w:t>
      </w:r>
    </w:p>
    <w:p>
      <w:pPr>
        <w:pStyle w:val="Normal1"/>
        <w:rPr/>
      </w:pPr>
      <w:r>
        <w:rPr/>
        <w:t xml:space="preserve">    </w:t>
      </w:r>
      <w:r>
        <w:rPr/>
        <w:t>char notToSort[255][255];</w:t>
      </w:r>
    </w:p>
    <w:p>
      <w:pPr>
        <w:pStyle w:val="Normal1"/>
        <w:rPr/>
      </w:pPr>
      <w:r>
        <w:rPr/>
        <w:t xml:space="preserve">    </w:t>
      </w:r>
      <w:r>
        <w:rPr/>
        <w:t>token = strtok(str, " ");</w:t>
      </w:r>
    </w:p>
    <w:p>
      <w:pPr>
        <w:pStyle w:val="Normal1"/>
        <w:rPr/>
      </w:pPr>
      <w:r>
        <w:rPr/>
        <w:t xml:space="preserve">    </w:t>
      </w:r>
      <w:r>
        <w:rPr/>
        <w:t>while (token != NULL)</w:t>
      </w:r>
    </w:p>
    <w:p>
      <w:pPr>
        <w:pStyle w:val="Normal1"/>
        <w:rPr/>
      </w:pPr>
      <w:r>
        <w:rPr/>
        <w:t xml:space="preserve">    </w:t>
      </w:r>
      <w:r>
        <w:rPr/>
        <w:t xml:space="preserve">{   </w:t>
      </w:r>
    </w:p>
    <w:p>
      <w:pPr>
        <w:pStyle w:val="Normal1"/>
        <w:rPr/>
      </w:pPr>
      <w:r>
        <w:rPr/>
        <w:t xml:space="preserve">        </w:t>
      </w:r>
      <w:r>
        <w:rPr/>
        <w:t>if (token != NULL &amp;&amp; isalpha(token[0]))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strcpy(toSort[k], token);</w:t>
      </w:r>
    </w:p>
    <w:p>
      <w:pPr>
        <w:pStyle w:val="Normal1"/>
        <w:rPr/>
      </w:pPr>
      <w:r>
        <w:rPr/>
        <w:t xml:space="preserve">            </w:t>
      </w:r>
      <w:r>
        <w:rPr/>
        <w:t>k++;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 xml:space="preserve">        </w:t>
      </w:r>
      <w:r>
        <w:rPr/>
        <w:t>else if(token != NULL)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strcpy(notToSort[l], token);</w:t>
      </w:r>
    </w:p>
    <w:p>
      <w:pPr>
        <w:pStyle w:val="Normal1"/>
        <w:rPr/>
      </w:pPr>
      <w:r>
        <w:rPr/>
        <w:t xml:space="preserve">            </w:t>
      </w:r>
      <w:r>
        <w:rPr/>
        <w:t>l++;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 xml:space="preserve">        </w:t>
      </w:r>
      <w:r>
        <w:rPr/>
        <w:t>token = strtok(NULL, " ");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for (int i = 0; i &lt; k - 1; i++)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swapped = false;</w:t>
      </w:r>
    </w:p>
    <w:p>
      <w:pPr>
        <w:pStyle w:val="Normal1"/>
        <w:rPr/>
      </w:pPr>
      <w:r>
        <w:rPr/>
        <w:t xml:space="preserve">        </w:t>
      </w:r>
      <w:r>
        <w:rPr/>
        <w:t>for (int j = 0; j &lt; k - i - 1; j++)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if (strcmp(toSort[j], toSort[j+1]) &gt; 0)</w:t>
      </w:r>
    </w:p>
    <w:p>
      <w:pPr>
        <w:pStyle w:val="Normal1"/>
        <w:rPr/>
      </w:pPr>
      <w:r>
        <w:rPr/>
        <w:t xml:space="preserve">            </w:t>
      </w:r>
      <w:r>
        <w:rPr/>
        <w:t>{</w:t>
      </w:r>
    </w:p>
    <w:p>
      <w:pPr>
        <w:pStyle w:val="Normal1"/>
        <w:rPr/>
      </w:pPr>
      <w:r>
        <w:rPr/>
        <w:t xml:space="preserve">                </w:t>
      </w:r>
      <w:r>
        <w:rPr/>
        <w:t>char temp[25];</w:t>
      </w:r>
    </w:p>
    <w:p>
      <w:pPr>
        <w:pStyle w:val="Normal1"/>
        <w:rPr/>
      </w:pPr>
      <w:r>
        <w:rPr/>
        <w:t xml:space="preserve">                </w:t>
      </w:r>
      <w:r>
        <w:rPr/>
        <w:t>strcpy(temp, toSort[j]);</w:t>
      </w:r>
    </w:p>
    <w:p>
      <w:pPr>
        <w:pStyle w:val="Normal1"/>
        <w:rPr/>
      </w:pPr>
      <w:r>
        <w:rPr/>
        <w:t xml:space="preserve">                </w:t>
      </w:r>
      <w:r>
        <w:rPr/>
        <w:t>strcpy(toSort[j], toSort[j+1]);</w:t>
      </w:r>
    </w:p>
    <w:p>
      <w:pPr>
        <w:pStyle w:val="Normal1"/>
        <w:rPr/>
      </w:pPr>
      <w:r>
        <w:rPr/>
        <w:t xml:space="preserve">                </w:t>
      </w:r>
      <w:r>
        <w:rPr/>
        <w:t>strcpy(toSort[j+1], temp);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            </w:t>
      </w:r>
      <w:r>
        <w:rPr/>
        <w:t>}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char finalStr[255];</w:t>
      </w:r>
    </w:p>
    <w:p>
      <w:pPr>
        <w:pStyle w:val="Normal1"/>
        <w:rPr/>
      </w:pPr>
      <w:r>
        <w:rPr/>
        <w:t xml:space="preserve">    </w:t>
      </w:r>
      <w:r>
        <w:rPr/>
        <w:t>for(int i = 0; i &lt; k; i++)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strcat(finalStr, toSort[i]);</w:t>
      </w:r>
    </w:p>
    <w:p>
      <w:pPr>
        <w:pStyle w:val="Normal1"/>
        <w:rPr/>
      </w:pPr>
      <w:r>
        <w:rPr/>
        <w:t xml:space="preserve">        </w:t>
      </w:r>
      <w:r>
        <w:rPr/>
        <w:t>strcat(finalStr, " ");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for(int i = 0; i &lt; l; i++)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strcat(finalStr, notToSort[i]);</w:t>
      </w:r>
    </w:p>
    <w:p>
      <w:pPr>
        <w:pStyle w:val="Normal1"/>
        <w:rPr/>
      </w:pPr>
      <w:r>
        <w:rPr/>
        <w:t xml:space="preserve">        </w:t>
      </w:r>
      <w:r>
        <w:rPr/>
        <w:t>strcat(finalStr, " ");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puts(finalStr);</w:t>
      </w:r>
    </w:p>
    <w:p>
      <w:pPr>
        <w:pStyle w:val="Normal1"/>
        <w:rPr/>
      </w:pPr>
      <w:r>
        <w:rPr/>
        <w:t xml:space="preserve">    </w:t>
      </w:r>
      <w:r>
        <w:rPr/>
        <w:t>return 0;</w:t>
      </w:r>
    </w:p>
    <w:p>
      <w:pPr>
        <w:pStyle w:val="Normal1"/>
        <w:rPr/>
      </w:pP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Код №1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VNS Lab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6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"https://github.com/artificial-intelligence-department/ai_programming_playground/pull/728/files" \l "diff-01cfb4cc475bf6e46097832de847510eb2b5b3e6b858e23bbe4602bf78660e11"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https://github.com/artificial-intelligence-department/ai_programming_playground/pull/728/files#diff-01cfb4cc475bf6e46097832de847510eb2b5b3e6b858e23bbe4602bf78660e11</w:t>
      </w:r>
      <w:r>
        <w:rPr>
          <w:rStyle w:val="Hyperlink"/>
        </w:rPr>
        <w:fldChar w:fldCharType="end"/>
      </w:r>
      <w:r>
        <w:rPr/>
        <w:t xml:space="preserve"> </w:t>
      </w:r>
    </w:p>
    <w:p>
      <w:pPr>
        <w:pStyle w:val="Normal1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2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</w:rPr>
        <w:t xml:space="preserve">VNS Lab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</w:rPr>
        <w:t>8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#include &lt;vector&gt;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struct FILM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char title[100];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char producer[100];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releaseDate;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cost;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makeFile(FILE *f)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 = fopen("Lab8.bin", "wb");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(f == NULL)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perror("Error creating file");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exit(1);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fclose(f);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printData(int n, const vector&lt;int&gt; &amp;del, FILE *f, FILM m, FILM mas[])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elements = n - del.size() + 1;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((f = fopen("Lab8.bin", "rb")) == NULL)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perror("Error opening file");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exit(1);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0; i &lt; elements;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fread(&amp;mas[i], sizeof(FILM), 1, 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printf("object: %i\n", i + 1);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printf("%s\n", mas[i].title);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printf("%s\n", mas[i].producer);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printf("%d\n", mas[i].releaseDate);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printf("%d\n", mas[i].cost);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fclose(f);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addData(int n, FILE *f, FILM m)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((f = fopen("Lab8.bin", "wb")) == NULL)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perror("Error opening file");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exit(1);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i;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cout &lt;&lt; "Add " &lt;&lt; n &lt;&lt; " films\n"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//printf("Add n films\n");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 = 1; i &lt;= n;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printf("\nFilm №%d", i);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printf("\ntitle=");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scanf("%s", m.title);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printf("\nproducer=");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scanf("%s", m.producer);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printf("\nrelease_date=");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scanf("%d", &amp;m.releaseDate);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printf("\ncost=");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scanf("%d", &amp;m.cost);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fwrite(&amp;m, sizeof(FILM), 1, 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fclose(f);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vector&lt;int&gt; detectWrong(int n, int maxCost, FILE *f, FILM mas[])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o =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vector&lt;int&gt; del;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((f = fopen("Lab8.bin", "rb")) == NULL)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perror("Error opening file");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exit(1);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0; i &lt; n;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fread(&amp;mas[i], sizeof(FILM), 1, 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(mas[i].cost &gt; maxCost)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del.push_back(i);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o++;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fclose(f);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del;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deleteData(int n, const vector&lt;int&gt; &amp;del, FILE *f, FILM mas[], FILM m)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((f = fopen("Lab8.bin", "rb+")) == NULL)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perror("Error opening file");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exit(1);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a =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0; i &lt; n;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(a &lt; del.size() &amp;&amp; i == del[a])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a++;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else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fwrite(&amp;mas[i], sizeof(FILM), 1, 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fclose(f);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addNewElement(int n, vector&lt;int&gt; del, FILE *f, FILM mas[], FILM 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((f = fopen("Lab8.bin", "rb+")) == NULL)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perror("Error opening file");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exit(1);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fseek(f, 0, SEEK_SET);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FILM temp[n];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fread(temp, sizeof(FILM), n, 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rewind(f);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fwrite(&amp;mas[del[0]], sizeof(FILM), 1, 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fwrite(temp, sizeof(FILM), n - 1, 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fclose(f);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{  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n =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n 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FILE *f;     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FILM m;      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FILM mas[n]; 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maxCost =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makeFile(f);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addData(n, f, m);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cout &lt;&lt; "Enter maximal cost"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maxCost;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vector&lt;int&gt; del = detectWrong(n, maxCost, f, mas);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deleteData(n, del, f, mas, m);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addNewElement(n, del, f, mas, m);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printData(n, del, f, m, mas);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Код №2 до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</w:rPr>
        <w:t xml:space="preserve">VNS Lab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en-US"/>
        </w:rPr>
        <w:t>8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</w:rPr>
        <w:t xml:space="preserve"> </w:t>
      </w:r>
      <w:r>
        <w:fldChar w:fldCharType="begin"/>
      </w:r>
      <w:r>
        <w:rPr>
          <w:rStyle w:val="Hyperlink"/>
          <w:sz w:val="24"/>
          <w:b w:val="false"/>
          <w:shd w:fill="auto" w:val="clear"/>
          <w:szCs w:val="24"/>
          <w:bCs w:val="false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"https://github.com/artificial-intelligence-department/ai_programming_playground/pull/728/files" \l "diff-e4182111d949d4a6d4192fb97a8d6123e82c5bc11bbfefd3b1f6c654927a6235"</w:instrText>
      </w:r>
      <w:r>
        <w:rPr>
          <w:rStyle w:val="Hyperlink"/>
          <w:sz w:val="24"/>
          <w:b w:val="false"/>
          <w:shd w:fill="auto" w:val="clear"/>
          <w:szCs w:val="24"/>
          <w:bCs w:val="false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</w:rPr>
        <w:t>https://github.com/artificial-intelligence-department/ai_programming_playground/pull/728/files#diff-e4182111d949d4a6d4192fb97a8d6123e82c5bc11bbfefd3b1f6c654927a6235</w:t>
      </w:r>
      <w:r>
        <w:rPr>
          <w:rStyle w:val="Hyperlink"/>
          <w:sz w:val="24"/>
          <w:b w:val="false"/>
          <w:shd w:fill="auto" w:val="clear"/>
          <w:szCs w:val="24"/>
          <w:bCs w:val="false"/>
          <w:rFonts w:eastAsia="Times New Roman" w:cs="Times New Roman" w:ascii="Times New Roman" w:hAnsi="Times New Roman"/>
        </w:rPr>
        <w:fldChar w:fldCharType="end"/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</w:rPr>
        <w:t xml:space="preserve">  </w:t>
      </w:r>
    </w:p>
    <w:p>
      <w:pPr>
        <w:pStyle w:val="Normal1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 xml:space="preserve">3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VNS Lab 9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#include &lt;string.h&gt;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static int starts_with_a(const char** s, char* w)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const char* p = *s;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char* t = w;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(*p &amp;&amp; (*p == 'a' || *p == 'A'))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while (*p != '\n' &amp;&amp; (w - t &lt; 512))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*w++ = *p++;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*w = '\0';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*s = p;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return (w != t);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char line[512];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char *token;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const char *ptr;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N1, N2, count =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cin &gt;&gt; N1 &gt;&gt; N2;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FILE* fp1;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((fp1 = fopen("F1.txt", "r")) == 0)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perror("\n помилка при відкритті файлу");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exit(0);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FILE* fout = fopen("F2.txt", "wt+");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(!fout)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perror("\n помилка при відкритті файлу");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exit(0);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current_line =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while ((ptr = fgets(line, sizeof(line), fp1))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++current_line;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(current_line &gt;= N1 &amp;&amp; current_line &lt;= N2)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(starts_with_a(&amp;ptr, line))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fprintf(fout, "%s\n", line);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(current_line &gt; N2 + 3)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fputs(line, fout);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fclose(fp1);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fflush(fout);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fclose(fout);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fout = fopen("F2.txt", "r");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(!fout)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perror("\n помилка при відкритті файлу");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exit(0);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wordCount =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token = strtok(line, " ");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while (token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token = strtok(NULL, " ");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count++;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cout &lt;&lt; "Слів у останньому рядку F2: " &lt;&lt; count &lt;&lt; endl;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fclose(fout);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Код №3 до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en-US"/>
        </w:rPr>
        <w:t>VNS Lab 9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"https://github.com/artificial-intelligence-department/ai_programming_playground/pull/728/files" \l "diff-de998424a2436736c73a326acd671b119e5c4e2f040ff27b409b2dada2c3f98c"</w:instrText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https://github.com/artificial-intelligence-department/ai_programming_playground/pull/728/files#diff-de998424a2436736c73a326acd671b119e5c4e2f040ff27b409b2dada2c3f98c</w:t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fldChar w:fldCharType="end"/>
      </w:r>
      <w:hyperlink r:id="rId7">
        <w:r>
          <w:rPr>
            <w:rFonts w:eastAsia="Times New Roman" w:cs="Times New Roman" w:ascii="Times New Roman" w:hAnsi="Times New Roman"/>
            <w:sz w:val="24"/>
            <w:szCs w:val="24"/>
            <w:shd w:fill="auto" w:val="clear"/>
            <w:lang w:val="uk-UA"/>
          </w:rPr>
          <w:t xml:space="preserve"> </w:t>
        </w:r>
      </w:hyperlink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4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uk-UA"/>
        </w:rPr>
        <w:t xml:space="preserve">Algotester Lab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4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shd w:fill="auto" w:val="clear"/>
          <w:lang w:val="uk-UA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shd w:fill="auto" w:val="clear"/>
          <w:lang w:val="uk-UA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main()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N;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K;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cin &gt;&gt; N &gt;&gt; K;;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a[N];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i=0; i&lt;N; i++)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cin &gt;&gt; a[i];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}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k=0; k&lt;N; k++)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f=1; f&lt;N-k; f++)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if (a[k]==a[k+f])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r = k + f; r &lt; N - 1; r++)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a[r] = a[r + 1];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N--;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k--;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for( int j = 0; j &lt; N - 1; j++)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for(int i = 0; i &lt; N - j - 1; i++)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if(a[i] &gt; a[i+1])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t = a[i];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a[i] = a[i+1];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a[i+1] = 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for(int i = 0; i &lt; K; i++)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temp = a[0];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j = 1; j &lt; N ; j++)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a[j-1]=a[j];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a[N - 1] = temp;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cout &lt;&lt; N &lt;&lt; endl;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b = 0; b &lt; N; b++)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cout &lt;&lt; a[b] &lt;&lt; " ";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return 0;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Код №4 до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4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"https://github.com/artificial-intelligence-department/ai_programming_playground/pull/728/files" \l "diff-5dd3d1ff43d8b9a6248f670a4dd67581312ac881c40c680b5eaa2191d7cc4546"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https://github.com/artificial-intelligence-department/ai_programming_playground/pull/728/files#diff-5dd3d1ff43d8b9a6248f670a4dd67581312ac881c40c680b5eaa2191d7cc4546</w:t>
      </w:r>
      <w:r>
        <w:rPr>
          <w:rStyle w:val="Hyperlink"/>
        </w:rPr>
        <w:fldChar w:fldCharType="end"/>
      </w:r>
      <w:r>
        <w:rPr/>
        <w:t xml:space="preserve"> </w:t>
      </w:r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5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Algotester Lab 6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#include &lt;iostream&gt;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#include &lt;string&gt;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#include &lt;algorithm&gt;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using namespace std;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string removeDuplicatesAndSort(const string&amp; input)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string result = "";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for (int i = 0; i &lt; input.size(); i++)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bool isPresent = false;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for (int j = 0; j &lt; result.size(); j++)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 xml:space="preserve">if (input[i] == result[j])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isPresent = true;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break;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if (!isPresent) 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result.push_back(input[i]);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sort(result.begin(), result.end());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return result;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int main()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string finalResult = "";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char board[8][8];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int n, x, y;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for (int i = 0; i &lt; 8; i++)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for (int j = 0; j &lt; 8; j++)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cin &gt;&gt; board[i][j];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cin &gt;&gt; n;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for (int i = 0; i &lt; n; i++)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string result = "";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cin &gt;&gt; x &gt;&gt; y;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x -=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y -=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if (board[x][y] != 'O')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result.push_back('X');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else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 (x &gt; 0 &amp;&amp; y &gt; 0 &amp;&amp; (board[x - 1][y-1] == 'P'))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result.push_back('P');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 (x &gt; 0 &amp;&amp; y &lt; 8 &amp;&amp; board[x - 1][y + 1] == 'P')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result.push_back('P');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int a, b;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for (int j = 0; j &lt; 8; j++)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if(board[j][y] == 'Q')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result.push_back('Q');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if(board[j][y] == 'R')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result.push_back('R');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</w:t>
      </w:r>
      <w:r>
        <w:rPr>
          <w:b w:val="false"/>
          <w:bCs w:val="false"/>
        </w:rPr>
        <w:t>for (int j = 0; j &lt; 8; j++)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if(board[x][j] == 'Q')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result.push_back('Q');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if(board[x][j] == 'R')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result.push_back('R');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a = x + 1;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b = y + 1;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while (a &lt; 8 &amp;&amp; b &lt; 8)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(board[a][b] == 'Q')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result.push_back('Q');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(board[a][b] == 'B')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result.push_back('B');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a++;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b++;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a = x - 1;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b = y - 1;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while (a &gt;= 0 &amp;&amp; b &gt;= 0)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(board[a][b] == 'Q')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result.push_back('Q');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(board[a][b] == 'B')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result.push_back('B');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a--;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b--;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a = x - 1;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b = y + 1;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while (a &gt;= 0 &amp;&amp; b &lt; 8)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(board[a][b] == 'Q')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result.push_back('Q');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(board[a][b] == 'B')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result.push_back('B');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a--;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b++;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a = x + 1;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b = y - 1;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while (a &lt; 8 &amp;&amp; b &gt;= 0)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(board[a][b] == 'Q')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result.push_back('Q');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(board[a][b] == 'B')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result.push_back('B');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a++;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b--;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int knightX[] = {1, -1, 2, -2, -2, 2, -1, 1};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int knightY[] = {2, -2, -1, -1, 1, 1, 2, -2};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for (int j = 0; j &lt; 8; j++)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int checkX = x + knightX[j];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int checkY = y + knightY[j];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(checkX &gt;= 0 &amp;&amp; checkX &lt; 8 &amp;&amp; checkY &gt;= 0 &amp;&amp; checkY &lt; 8)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if (board[checkX][checkY] == 'N')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result.push_back('N');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int kingX[] = {1, -1, -1, 1, 0, 0, -1, 1};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int kingY[] = {1, -1, 1, -1, 1, -1, 0, 0};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for (int j = 0; j &lt; 8; j++)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int checkX = x + kingX[j];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int checkY = y + kingY[j];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(checkX &gt;= 0 &amp;&amp; checkX &lt; 8 &amp;&amp; checkY &gt;= 0 &amp;&amp; checkY &lt; 8)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if (board[checkX][checkY] == 'K')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    </w:t>
      </w:r>
      <w:r>
        <w:rPr>
          <w:b w:val="false"/>
          <w:bCs w:val="false"/>
        </w:rPr>
        <w:t>result.push_back('K');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if (result.empty())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result.push_back('O');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result = removeDuplicatesAndSort(result);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finalResult += result + "\n";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cout &lt;&lt; finalResult;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0;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uk-UA"/>
        </w:rPr>
        <w:t>Код №5 до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Algotester Lab 6 </w:t>
      </w:r>
      <w:r>
        <w:fldChar w:fldCharType="begin"/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"https://github.com/artificial-intelligence-department/ai_programming_playground/pull/728/files" \l "diff-79a1266a9a913974c10663b701362094e8e732ee03d310502c9d501b6d57aee4"</w:instrTex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https://github.com/artificial-intelligence-department/ai_programming_playground/pull/728/files#diff-79a1266a9a913974c10663b701362094e8e732ee03d310502c9d501b6d57aee4</w: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end"/>
      </w:r>
      <w:hyperlink r:id="rId8">
        <w:r>
          <w:rPr>
            <w:rFonts w:eastAsia="Times New Roman" w:cs="Times New Roman" w:ascii="Times New Roman" w:hAnsi="Times New Roman"/>
            <w:b w:val="false"/>
            <w:bCs w:val="false"/>
            <w:sz w:val="24"/>
            <w:szCs w:val="24"/>
            <w:lang w:val="en-US"/>
          </w:rPr>
          <w:t xml:space="preserve"> </w:t>
        </w:r>
      </w:hyperlink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6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lang w:val="en-US"/>
        </w:rPr>
        <w:t xml:space="preserve">Class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Practice task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#include &lt;iostream&gt;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#include &lt;string&gt;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#define maxName 64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#define maxContent 512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enum FileOpResult { Success, Opening_failure, Closing_failure };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FileOpResult write_to_file(const char* name, const char* content) 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FILE* f;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f = fopen(name, "w");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(f == nullptr) 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Opening_failure;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(content != nullptr) 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fputs(content, f);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(fclose(f) != 0) 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Closing_failure;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Success;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int main() 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string content, name;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"Введіть назву файлу з розширенням : ";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getline(cin, name);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"Введіть рядок: ";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getline(cin, content);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FileOpResult result = write_to_file(name.c_str(), content.c_str());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if (result == Success)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"Success";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}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else if (result == Opening_failure)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cerr &lt;&lt; "Opening_failure";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}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else if (result == Closing_failure)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cerr &lt;&lt; "Closing_failure";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0;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Код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6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до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(1)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"https://github.com/artificial-intelligence-department/ai_programming_playground/pull/728/files" \l "diff-a14dab2a41e2bed6aafd949996b06af902c3a386c0c98d5ff64fdf348308eb44"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lang w:val="uk-UA"/>
        </w:rPr>
        <w:t>https://github.com/artificial-intelligence-department/ai_programming_playground/pull/728/files#diff-a14dab2a41e2bed6aafd949996b06af902c3a386c0c98d5ff64fdf348308eb44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  <w:lang w:val="uk-UA"/>
        </w:rPr>
        <w:fldChar w:fldCharType="end"/>
      </w:r>
      <w:hyperlink r:id="rId9">
        <w:r>
          <w:rPr>
            <w:rFonts w:eastAsia="Times New Roman" w:cs="Times New Roman" w:ascii="Times New Roman" w:hAnsi="Times New Roman"/>
            <w:sz w:val="24"/>
            <w:szCs w:val="24"/>
            <w:lang w:val="uk-UA"/>
          </w:rPr>
          <w:t xml:space="preserve"> </w:t>
        </w:r>
      </w:hyperlink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#include &lt;string&gt;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#include &lt;fstream&gt;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#include &lt;vector&gt;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enum FileOpResult { Success, Opening_failure, Closing_failure };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FileOpResult write_to_file(const char *file_from, const char *file_tot) 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ifstream from;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from.open(file_from);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if (!from.is_open())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return Opening_failure;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ofstream tot;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tot.open(file_tot);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if (!tot.is_open())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return Opening_failure;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else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{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string buffer;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while(getline(from, buffer))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tot &lt;&lt; buffer &lt;&lt; "\n";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from.close();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tot.close();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if(from.is_open() || tot.is_open())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return Closing_failure;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return Success;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int main() 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string file_from, file_tot;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cout &lt;&lt; "Введіть назву файлу для копіювання з розширенням : 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getline(cin, file_from);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cout &lt;&lt; "Введіть назву файлу для запису з розширенням : 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getline(cin, file_tot);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FileOpResult result = write_to_file(file_from.c_str(), file_tot.c_str());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if (result == Success)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cout &lt;&lt; "Success";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}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else if (result == Opening_failure)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cerr &lt;&lt; "Opening_failure";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}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else if (result == Closing_failure)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cerr &lt;&lt; "Closing_failure";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Код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7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до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(</w:t>
      </w:r>
      <w:r>
        <w:rPr>
          <w:rFonts w:eastAsia="Times New Roman" w:cs="Times New Roman" w:ascii="Times New Roman" w:hAnsi="Times New Roman"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)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"https://github.com/artificial-intelligence-department/ai_programming_playground/pull/728/files" \l "diff-a8cff86904df83bbf486a19618a0f719e45a88d92c045702464f9a0dbaf1bbfd"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https://github.com/artificial-intelligence-department/ai_programming_playground/pull/728/files#diff-a8cff86904df83bbf486a19618a0f719e45a88d92c045702464f9a0dbaf1bbfd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end"/>
      </w:r>
      <w:hyperlink r:id="rId10">
        <w:r>
          <w:rPr>
            <w:rFonts w:eastAsia="Times New Roman" w:cs="Times New Roman" w:ascii="Times New Roman" w:hAnsi="Times New Roman"/>
            <w:sz w:val="24"/>
            <w:szCs w:val="24"/>
          </w:rPr>
          <w:t xml:space="preserve"> </w:t>
        </w:r>
      </w:hyperlink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1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6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'--stdin=Microsoft-MIEngine-In-yaua5wjz.zxb' '--stdout=Microsoft-MIEngine-Out-sgomwfq5.vgv' '--stderr=Microsoft-MIEngine-Error-prqjsbbr.ukr' '--pid=Microsoft-MIEngine-Pid-fkf1wjbw.knk' '--dbgExe=C:\msys64\ucrt64\bin\gdb.exe' '--interpreter=mi'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Input string: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But the fire is so delightful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But delightful fire is so the 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Результат виконання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6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4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год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VNS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8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'--stdin=Microsoft-MIEngine-In-d31tpu3m.nfh' '--stdout=Microsoft-MIEngine-Out-xxfjdui2.c5j' '--stderr=Microsoft-MIEngine-Error-rk1f5edv.ple' '--pid=Microsoft-MIEngine-Pid-yibgcthu.htm' '--dbgExe=C:\msys64\ucrt64\bin\gdb.exe' '--interpreter=mi' 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5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Add 5 films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Film №1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title=ForestGump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producer=RobertZemeckis  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release_date=1994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cost=40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Film №2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title=StarWar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producer=GeorgeLukas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release_date=1977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cost=80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Film №3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title=Avengers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producer=AntonyRusso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release_date=2019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cost=300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Film №4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title=TheGodfather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producer=FrancisCoppola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release_date=1972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cost=10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Film №5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title=Rokky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producer=JohnAvildsen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release_date=1976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cost=15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Enter maximal cost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150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object: 1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Avengers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AntonyRusso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2019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300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object: 2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ForestGump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RobertZemeckis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1994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40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object: 3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StarWar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GeorgeLukas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1977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80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object: 4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TheGodfather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FrancisCoppola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1972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10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object: 5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Rokky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JohnAvildsen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1976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15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Результат виконання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8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- &gt;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8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год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3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9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'--stdin=Microsoft-MIEngine-In-3esvyfls.e5s' '--stdout=Microsoft-MIEngine-Out-ynguvbl0.mrn' '--stderr=Microsoft-MIEngine-Error-dbl2kybl.sh1' '--pid=Microsoft-MIEngine-Pid-hv5cadhv.weu' '--dbgExe=C:\msys64\ucrt64\bin\gdb.exe' '--interpreter=mi'        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4 9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Слів у останньому рядку F2: 11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229870</wp:posOffset>
                </wp:positionH>
                <wp:positionV relativeFrom="paragraph">
                  <wp:posOffset>-195580</wp:posOffset>
                </wp:positionV>
                <wp:extent cx="4701540" cy="3825240"/>
                <wp:effectExtent l="0" t="0" r="0" b="0"/>
                <wp:wrapSquare wrapText="largest"/>
                <wp:docPr id="5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38252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701540" cy="3825240"/>
                                  <wp:effectExtent l="0" t="0" r="0" b="0"/>
                                  <wp:docPr id="6" name="Зображення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Зображення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01540" cy="3825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Файл, з якого переносились дані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70.2pt;height:301.2pt;mso-wrap-distance-left:0pt;mso-wrap-distance-right:0pt;mso-wrap-distance-top:0pt;mso-wrap-distance-bottom:0pt;margin-top:-15.4pt;mso-position-vertical-relative:text;margin-left:18.1pt;mso-position-horizontal-relative:text">
                <v:textbox inset="0in,0in,0in,0in"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701540" cy="3825240"/>
                            <wp:effectExtent l="0" t="0" r="0" b="0"/>
                            <wp:docPr id="7" name="Зображення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Зображення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01540" cy="3825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Файл, з якого переносились дані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158750</wp:posOffset>
                </wp:positionH>
                <wp:positionV relativeFrom="paragraph">
                  <wp:posOffset>-283210</wp:posOffset>
                </wp:positionV>
                <wp:extent cx="4664075" cy="3390900"/>
                <wp:effectExtent l="0" t="0" r="0" b="0"/>
                <wp:wrapSquare wrapText="largest"/>
                <wp:docPr id="8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4075" cy="33909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664075" cy="3329940"/>
                                  <wp:effectExtent l="0" t="0" r="0" b="0"/>
                                  <wp:docPr id="9" name="Зображення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Зображення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64075" cy="3329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Файл з перенесеними даними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67.25pt;height:267pt;mso-wrap-distance-left:0pt;mso-wrap-distance-right:0pt;mso-wrap-distance-top:0pt;mso-wrap-distance-bottom:0pt;margin-top:-22.3pt;mso-position-vertical-relative:text;margin-left:12.5pt;mso-position-horizontal-relative:text">
                <v:textbox inset="0in,0in,0in,0in"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664075" cy="3329940"/>
                            <wp:effectExtent l="0" t="0" r="0" b="0"/>
                            <wp:docPr id="10" name="Зображення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Зображення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64075" cy="3329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Файл з перенесеними даними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9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4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год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Algotester Lab 4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'--stdin=Microsoft-MIEngine-In-yhcsxgjp.2rd' '--stdout=Microsoft-MIEngine-Out-xw0lcsy0.gh3' '--stderr=Microsoft-MIEngine-Error-reptgyyu.c51' '--pid=Microsoft-MIEngine-Pid-tbosgvd3.pva' '--dbgExe=C:\msys64\ucrt64\bin\gdb.exe' '--interpreter=mi'        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10 3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1 2 2 3 3 3 4 5 6 7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7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4 5 6 7 1 2 3 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Результат виконання A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lgotester Lab 4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</w:rPr>
        <w:t>2 год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6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A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lgotester Lab 6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'--stdin=Microsoft-MIEngine-In-0oz0o1gp.ams' '--stdout=Microsoft-MIEngine-Out-fziesd4r.22k' '--stderr=Microsoft-MIEngine-Error-ahbov3lk.syp' '--pid=Microsoft-MIEngine-Pid-iwflfhpy.njg' '--dbgExe=C:\msys64\ucrt64\bin\gdb.exe' '--interpreter=mi'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OOOOOOOO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OROOOOOO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OONOOOOO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OOOOPOOO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OOOOOOOO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OOOOOOOO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KOQOOOOO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OOOOOOOR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7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8 1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1 2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5 4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5 1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6 2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8 4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6 7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KR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NR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NP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Q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KQR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QR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</w:rPr>
        <w:t>O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7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(1)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'--stdin=Microsoft-MIEngine-In-1ymg54fi.isx' '--stdout=Microsoft-MIEngine-Out-3fo52stl.snx' '--stderr=Microsoft-MIEngine-Error-rizuxj2f.rjr' '--pid=Microsoft-MIEngine-Pid-wkxukmya.qer' '--dbgExe=C:\msys64\ucrt64\bin\gdb.exe' '--interpreter=mi' 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назву файлу з розширенням : practiceTask1.txt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рядок: done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Success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83820</wp:posOffset>
                </wp:positionH>
                <wp:positionV relativeFrom="paragraph">
                  <wp:posOffset>-114935</wp:posOffset>
                </wp:positionV>
                <wp:extent cx="4930775" cy="1676400"/>
                <wp:effectExtent l="0" t="0" r="0" b="0"/>
                <wp:wrapSquare wrapText="largest"/>
                <wp:docPr id="11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775" cy="16764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930775" cy="1310640"/>
                                  <wp:effectExtent l="0" t="0" r="0" b="0"/>
                                  <wp:docPr id="12" name="Зображення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Зображення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30775" cy="1310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Файл із записаним рядком згідно завданню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88.25pt;height:132pt;mso-wrap-distance-left:0pt;mso-wrap-distance-right:0pt;mso-wrap-distance-top:0pt;mso-wrap-distance-bottom:0pt;margin-top:-9.05pt;mso-position-vertical-relative:text;margin-left:6.6pt;mso-position-horizontal-relative:text">
                <v:textbox inset="0in,0in,0in,0in"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930775" cy="1310640"/>
                            <wp:effectExtent l="0" t="0" r="0" b="0"/>
                            <wp:docPr id="13" name="Зображення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Зображення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30775" cy="1310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Файл із записаним рядком згідно завданню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Результат виконання Class Practice task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(1)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7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(2)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'--stdin=Microsoft-MIEngine-In-dtnm2foj.jr1' '--stdout=Microsoft-MIEngine-Out-hgkjjivi.pry' '--stderr=Microsoft-MIEngine-Error-1dvoazih.5di' '--pid=Microsoft-MIEngine-Pid-uglmqnmf.xka' '--dbgExe=C:\msys64\ucrt64\bin\gdb.exe' '--interpreter=mi'        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назву файлу для копіювання з розширенням : toCopy.txt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назву файлу для запису з розширенням : toPaste.txt</w:t>
      </w:r>
    </w:p>
    <w:p>
      <w:pPr>
        <w:pStyle w:val="Normal1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Success</w:t>
      </w:r>
    </w:p>
    <w:p>
      <w:pPr>
        <w:pStyle w:val="Normal1"/>
        <w:keepNext w:val="false"/>
        <w:keepLines w:val="false"/>
        <w:pageBreakBefore w:val="false"/>
        <w:widowControl/>
        <w:shd w:fill="2B2B2B" w:val="clear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-20955</wp:posOffset>
                </wp:positionH>
                <wp:positionV relativeFrom="paragraph">
                  <wp:posOffset>152400</wp:posOffset>
                </wp:positionV>
                <wp:extent cx="4610100" cy="3192780"/>
                <wp:effectExtent l="0" t="0" r="0" b="0"/>
                <wp:wrapSquare wrapText="largest"/>
                <wp:docPr id="14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31927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610100" cy="2613660"/>
                                  <wp:effectExtent l="0" t="0" r="0" b="0"/>
                                  <wp:docPr id="15" name="Зображення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Зображення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0100" cy="2613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Текст скопійовано з одного файлу в інший, згідно завданню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363pt;height:251.4pt;mso-wrap-distance-left:0pt;mso-wrap-distance-right:0pt;mso-wrap-distance-top:0pt;mso-wrap-distance-bottom:0pt;margin-top:12pt;mso-position-vertical-relative:text;margin-left:-1.65pt;mso-position-horizontal-relative:text">
                <v:textbox inset="0in,0in,0in,0in"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610100" cy="2613660"/>
                            <wp:effectExtent l="0" t="0" r="0" b="0"/>
                            <wp:docPr id="16" name="Зображення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Зображення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0100" cy="2613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: Текст скопійовано з одного файлу в інший, згідно завданню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Результат виконання Class Practice task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(2)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>,5 год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6.</w:t>
        <w:tab/>
        <w:t>Командна робота: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-80645</wp:posOffset>
                </wp:positionH>
                <wp:positionV relativeFrom="paragraph">
                  <wp:posOffset>205740</wp:posOffset>
                </wp:positionV>
                <wp:extent cx="6300470" cy="4450080"/>
                <wp:effectExtent l="0" t="0" r="0" b="0"/>
                <wp:wrapSquare wrapText="largest"/>
                <wp:docPr id="17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44500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Обговорення завдань у онлайн-режимі</w:t>
                              <w:drawing>
                                <wp:inline distT="0" distB="0" distL="0" distR="0">
                                  <wp:extent cx="6300470" cy="4080510"/>
                                  <wp:effectExtent l="0" t="0" r="0" b="0"/>
                                  <wp:docPr id="18" name="Зображення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Зображення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4080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96.1pt;height:350.4pt;mso-wrap-distance-left:0pt;mso-wrap-distance-right:0pt;mso-wrap-distance-top:0pt;mso-wrap-distance-bottom:0pt;margin-top:16.2pt;mso-position-vertical-relative:text;margin-left:-6.35pt;mso-position-horizontal-relative:text">
                <v:textbox inset="0in,0in,0in,0in"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: Обговорення завдань у онлайн-режимі</w:t>
                        <w:drawing>
                          <wp:inline distT="0" distB="0" distL="0" distR="0">
                            <wp:extent cx="6300470" cy="4080510"/>
                            <wp:effectExtent l="0" t="0" r="0" b="0"/>
                            <wp:docPr id="19" name="Зображення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Зображення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4080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posOffset>-71120</wp:posOffset>
                </wp:positionH>
                <wp:positionV relativeFrom="paragraph">
                  <wp:posOffset>-506095</wp:posOffset>
                </wp:positionV>
                <wp:extent cx="5894070" cy="4530090"/>
                <wp:effectExtent l="0" t="0" r="0" b="0"/>
                <wp:wrapSquare wrapText="largest"/>
                <wp:docPr id="20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45300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Коментар товариша по команді до завдання</w:t>
                              <w:drawing>
                                <wp:inline distT="0" distB="0" distL="0" distR="0">
                                  <wp:extent cx="5894070" cy="4240530"/>
                                  <wp:effectExtent l="0" t="0" r="0" b="0"/>
                                  <wp:docPr id="21" name="Зображення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Зображення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4070" cy="4240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4.1pt;height:356.7pt;mso-wrap-distance-left:0pt;mso-wrap-distance-right:0pt;mso-wrap-distance-top:0pt;mso-wrap-distance-bottom:0pt;margin-top:-39.85pt;mso-position-vertical-relative:text;margin-left:-5.6pt;mso-position-horizontal-relative:text">
                <v:textbox inset="0in,0in,0in,0in"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: Коментар товариша по команді до завдання</w:t>
                        <w:drawing>
                          <wp:inline distT="0" distB="0" distL="0" distR="0">
                            <wp:extent cx="5894070" cy="4240530"/>
                            <wp:effectExtent l="0" t="0" r="0" b="0"/>
                            <wp:docPr id="22" name="Зображення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Зображення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94070" cy="4240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/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Лабораторні та практичні роботи виконано, опрацьовано новий матеріал (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робота зі стрічками та файлами</w:t>
      </w:r>
      <w:r>
        <w:rPr>
          <w:rFonts w:eastAsia="Times New Roman" w:cs="Times New Roman" w:ascii="Times New Roman" w:hAnsi="Times New Roman"/>
          <w:sz w:val="24"/>
          <w:szCs w:val="24"/>
        </w:rPr>
        <w:t>).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23"/>
      <w:footerReference w:type="first" r:id="rId24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Calibri">
    <w:charset w:val="cc" w:characterSet="windows-1251"/>
    <w:family w:val="roman"/>
    <w:pitch w:val="variable"/>
  </w:font>
  <w:font w:name="Cambria">
    <w:charset w:val="cc" w:characterSet="windows-1251"/>
    <w:family w:val="swiss"/>
    <w:pitch w:val="variable"/>
  </w:font>
  <w:font w:name="Tahoma">
    <w:charset w:val="cc" w:characterSet="windows-1251"/>
    <w:family w:val="roman"/>
    <w:pitch w:val="variable"/>
  </w:font>
  <w:font w:name="Courier New">
    <w:charset w:val="cc" w:characterSet="windows-1251"/>
    <w:family w:val="roman"/>
    <w:pitch w:val="variable"/>
  </w:font>
  <w:font w:name="Cambria">
    <w:charset w:val="cc" w:characterSet="windows-125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 w:characterSet="windows-1251"/>
    <w:family w:val="roman"/>
    <w:pitch w:val="variable"/>
  </w:font>
  <w:font w:name="Georgia"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Times New Roman">
    <w:charset w:val="01"/>
    <w:family w:val="roman"/>
    <w:pitch w:val="variable"/>
  </w:font>
  <w:font w:name="Calibri">
    <w:charset w:val="cc" w:characterSet="windows-1251"/>
    <w:family w:val="swiss"/>
    <w:pitch w:val="variable"/>
  </w:font>
  <w:font w:name="Courier New">
    <w:charset w:val="cc" w:characterSet="windows-125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end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37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star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decimal"/>
      <w:lvlText w:val="%1)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)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)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(%4)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(%5)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(%6)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start"/>
      <w:pPr>
        <w:tabs>
          <w:tab w:val="num" w:pos="0"/>
        </w:tabs>
        <w:ind w:star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start"/>
      <w:pPr>
        <w:tabs>
          <w:tab w:val="num" w:pos="0"/>
        </w:tabs>
        <w:ind w:star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start"/>
      <w:pPr>
        <w:tabs>
          <w:tab w:val="num" w:pos="0"/>
        </w:tabs>
        <w:ind w:star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start"/>
      <w:pPr>
        <w:tabs>
          <w:tab w:val="num" w:pos="0"/>
        </w:tabs>
        <w:ind w:star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start"/>
      <w:pPr>
        <w:tabs>
          <w:tab w:val="num" w:pos="0"/>
        </w:tabs>
        <w:ind w:star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start"/>
      <w:pPr>
        <w:tabs>
          <w:tab w:val="num" w:pos="0"/>
        </w:tabs>
        <w:ind w:star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start"/>
      <w:pPr>
        <w:tabs>
          <w:tab w:val="num" w:pos="0"/>
        </w:tabs>
        <w:ind w:star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start"/>
      <w:pPr>
        <w:tabs>
          <w:tab w:val="num" w:pos="0"/>
        </w:tabs>
        <w:ind w:star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start"/>
      <w:pPr>
        <w:tabs>
          <w:tab w:val="num" w:pos="0"/>
        </w:tabs>
        <w:ind w:star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start"/>
      <w:pPr>
        <w:tabs>
          <w:tab w:val="num" w:pos="0"/>
        </w:tabs>
        <w:ind w:start="6480" w:hanging="360"/>
      </w:pPr>
      <w:rPr>
        <w:rFonts w:ascii="Noto Sans Symbols" w:hAnsi="Noto Sans Symbols" w:cs="Noto Sans Symbol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mbria" w:hAnsi="Cambria" w:eastAsia="Calibri" w:cs="Calibr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mbria" w:hAnsi="Cambria" w:eastAsia="Calibri" w:cs="Calibr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>
    <w:name w:val="Default Paragraph Font"/>
    <w:qFormat/>
    <w:rPr/>
  </w:style>
  <w:style w:type="character" w:styleId="BalloonTextChar">
    <w:name w:val="Balloon Text Char"/>
    <w:basedOn w:val="DefaultParagraphFont"/>
    <w:link w:val="BalloonText"/>
    <w:qFormat/>
    <w:rPr>
      <w:rFonts w:ascii="Tahoma" w:hAnsi="Tahoma" w:eastAsia="Calibri" w:cs="Tahoma"/>
      <w:sz w:val="16"/>
      <w:szCs w:val="16"/>
      <w:lang w:val="uk-UA" w:eastAsia="uk-UA"/>
    </w:rPr>
  </w:style>
  <w:style w:type="character" w:styleId="HeaderChar">
    <w:name w:val="Header Char"/>
    <w:basedOn w:val="DefaultParagraphFont"/>
    <w:qFormat/>
    <w:rPr>
      <w:rFonts w:eastAsia="Calibri"/>
      <w:lang w:val="uk-UA" w:eastAsia="uk-UA"/>
    </w:rPr>
  </w:style>
  <w:style w:type="character" w:styleId="FooterChar">
    <w:name w:val="Footer Char"/>
    <w:basedOn w:val="DefaultParagraphFont"/>
    <w:qFormat/>
    <w:rPr>
      <w:rFonts w:eastAsia="Calibri"/>
      <w:lang w:val="uk-UA" w:eastAsia="uk-UA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TMLPreformattedChar">
    <w:name w:val="HTML Preformatted Char"/>
    <w:basedOn w:val="DefaultParagraphFont"/>
    <w:link w:val="HTMLPreformatted"/>
    <w:qFormat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>
    <w:name w:val="Heading 1 Char"/>
    <w:basedOn w:val="DefaultParagraphFont"/>
    <w:qFormat/>
    <w:rPr>
      <w:rFonts w:ascii="Cambria" w:hAnsi="Cambria" w:eastAsia="Calibri" w:cs="Calibri"/>
      <w:color w:themeColor="accent1" w:themeShade="bf" w:val="365F91"/>
      <w:sz w:val="32"/>
      <w:szCs w:val="32"/>
      <w:lang w:val="uk-UA" w:eastAsia="uk-UA"/>
    </w:rPr>
  </w:style>
  <w:style w:type="character" w:styleId="Heading2Char">
    <w:name w:val="Heading 2 Char"/>
    <w:basedOn w:val="DefaultParagraphFont"/>
    <w:qFormat/>
    <w:rPr>
      <w:rFonts w:ascii="Cambria" w:hAnsi="Cambria" w:eastAsia="Calibri" w:cs="Calibri"/>
      <w:color w:themeColor="accent1" w:themeShade="bf" w:val="365F91"/>
      <w:sz w:val="26"/>
      <w:szCs w:val="26"/>
      <w:lang w:val="uk-UA" w:eastAsia="uk-UA"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kinsoku w:val="true"/>
      <w:overflowPunct w:val="true"/>
      <w:autoSpaceDE w:val="tru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qFormat/>
    <w:pPr>
      <w:spacing w:lineRule="auto" w:line="240" w:before="0" w:after="0"/>
      <w:ind w:start="720"/>
      <w:contextualSpacing/>
      <w:jc w:val="center"/>
    </w:pPr>
    <w:rPr/>
  </w:style>
  <w:style w:type="paragraph" w:styleId="BalloonText">
    <w:name w:val="Balloon Text"/>
    <w:basedOn w:val="Normal1"/>
    <w:link w:val="BalloonTextChar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1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2">
    <w:name w:val="Ілюстрація"/>
    <w:basedOn w:val="Caption"/>
    <w:qFormat/>
    <w:pPr/>
    <w:rPr/>
  </w:style>
  <w:style w:type="paragraph" w:styleId="Style13">
    <w:name w:val="Вміст таблиці"/>
    <w:basedOn w:val="Normal"/>
    <w:qFormat/>
    <w:pPr>
      <w:widowControl w:val="false"/>
      <w:suppressLineNumbers/>
    </w:pPr>
    <w:rPr/>
  </w:style>
  <w:style w:type="paragraph" w:styleId="Style14">
    <w:name w:val="Заголовок таблиці"/>
    <w:basedOn w:val="Style13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geeksforgeeks.org/basics-file-handling-c/?ref=lbp" TargetMode="External"/><Relationship Id="rId4" Type="http://schemas.openxmlformats.org/officeDocument/2006/relationships/hyperlink" Target="https://vns.lpnu.ua/pluginfile.php?file=%2F1250065%2Fmod_resource%2Fcontent%2F1%2F&#1051;&#1072;&#1073;&#1086;&#1088;&#1072;&#1090;&#1086;&#1088;&#1085;&#1072; &#1088;&#1086;&#1073;&#1086;&#1090;&#1072; &#8470; 6.pdf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2.png"/><Relationship Id="rId7" Type="http://schemas.openxmlformats.org/officeDocument/2006/relationships/hyperlink" Target="" TargetMode="External"/><Relationship Id="rId8" Type="http://schemas.openxmlformats.org/officeDocument/2006/relationships/hyperlink" Target="" TargetMode="External"/><Relationship Id="rId9" Type="http://schemas.openxmlformats.org/officeDocument/2006/relationships/hyperlink" Target="" TargetMode="External"/><Relationship Id="rId10" Type="http://schemas.openxmlformats.org/officeDocument/2006/relationships/hyperlink" Target="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6.png"/><Relationship Id="rId19" Type="http://schemas.openxmlformats.org/officeDocument/2006/relationships/image" Target="media/image7.jpeg"/><Relationship Id="rId20" Type="http://schemas.openxmlformats.org/officeDocument/2006/relationships/image" Target="media/image7.jpeg"/><Relationship Id="rId21" Type="http://schemas.openxmlformats.org/officeDocument/2006/relationships/image" Target="media/image8.png"/><Relationship Id="rId22" Type="http://schemas.openxmlformats.org/officeDocument/2006/relationships/image" Target="media/image8.png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для лаб</Template>
  <TotalTime>5571</TotalTime>
  <Application>LibreOffice/7.6.2.1$Windows_X86_64 LibreOffice_project/56f7684011345957bbf33a7ee678afaf4d2ba333</Application>
  <AppVersion>15.0000</AppVersion>
  <Pages>37</Pages>
  <Words>2573</Words>
  <Characters>15882</Characters>
  <CharactersWithSpaces>22440</CharactersWithSpaces>
  <Paragraphs>809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2023-12-04T19:09:29Z</dcterms:created>
  <dc:creator/>
  <dc:description/>
  <dc:language>uk-UA</dc:language>
  <cp:lastModifiedBy/>
  <dcterms:modified xsi:type="dcterms:W3CDTF">2023-12-08T16:01:13Z</dcterms:modified>
  <cp:revision>8</cp:revision>
  <dc:subject/>
  <dc:title>Шаблон для лаб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