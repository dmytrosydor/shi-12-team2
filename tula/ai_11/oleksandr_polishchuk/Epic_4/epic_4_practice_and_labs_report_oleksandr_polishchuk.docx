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end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2082800</wp:posOffset>
            </wp:positionH>
            <wp:positionV relativeFrom="paragraph">
              <wp:posOffset>-146685</wp:posOffset>
            </wp:positionV>
            <wp:extent cx="2272665" cy="2087245"/>
            <wp:effectExtent l="0" t="0" r="0" b="0"/>
            <wp:wrapNone/>
            <wp:docPr id="1" name="image1.png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end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4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</w:t>
      </w:r>
      <w:r>
        <w:rPr>
          <w:rFonts w:eastAsia="Times New Roman" w:cs="Times New Roman" w:ascii="Times New Roman" w:hAnsi="Times New Roman"/>
          <w:sz w:val="28"/>
          <w:szCs w:val="28"/>
        </w:rPr>
        <w:t>Масиви. Вказівники та посилання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Поліщук Олександр Андрійович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bookmarkStart w:id="0" w:name="docs-internal-guid-88609051-7fff-fbff-24"/>
      <w:bookmarkEnd w:id="0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Виконати практичні та лабораторні завдання, опрацювавши теорію.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2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Структури даних.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№2: Двовимірні Масиви.</w:t>
      </w:r>
    </w:p>
    <w:p>
      <w:pPr>
        <w:pStyle w:val="Normal1"/>
        <w:numPr>
          <w:ilvl w:val="0"/>
          <w:numId w:val="2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hanging="360" w:start="21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Style w:val="Hyperlink"/>
            <w:rFonts w:eastAsia="Times New Roman" w:cs="Times New Roman" w:ascii="Times New Roman" w:hAnsi="Times New Roman"/>
            <w:sz w:val="24"/>
            <w:szCs w:val="24"/>
          </w:rPr>
          <w:t>https://www.w3schools.com/cpp/cpp_structs.asp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numPr>
          <w:ilvl w:val="1"/>
          <w:numId w:val="4"/>
        </w:numPr>
        <w:spacing w:lineRule="auto" w:line="240" w:before="0" w:after="0"/>
        <w:ind w:hanging="360" w:star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27.11.23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01.12.23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widowControl/>
        <w:numPr>
          <w:ilvl w:val="2"/>
          <w:numId w:val="4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4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https://www.w3schools.com/cpp/cpp_arrays_multi.asp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pageBreakBefore w:val="false"/>
        <w:numPr>
          <w:ilvl w:val="2"/>
          <w:numId w:val="4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14.11.23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20.11.23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4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5 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>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2 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—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3 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Варіант завдання —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uk-UA"/>
        </w:rPr>
        <w:t>2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1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VNS Lab 4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30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5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 год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2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 год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Algotester Lab 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30 хв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Practice Task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5146675"/>
                <wp:effectExtent l="0" t="0" r="0" b="0"/>
                <wp:wrapSquare wrapText="largest"/>
                <wp:docPr id="2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51466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4780915"/>
                                  <wp:effectExtent l="0" t="0" r="0" b="0"/>
                                  <wp:docPr id="3" name="Зображення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Зображення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4780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Class Practice task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6.1pt;height:405.2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4780915"/>
                            <wp:effectExtent l="0" t="0" r="0" b="0"/>
                            <wp:docPr id="4" name="Зображення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Зображення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4780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Class Practice task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 год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Змін до середовища виконання завдань внесено не було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1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</w:p>
    <w:p>
      <w:pPr>
        <w:pStyle w:val="Normal1"/>
        <w:rPr/>
      </w:pPr>
      <w:r>
        <w:rPr/>
        <w:t>#include &lt;iostream&gt;</w:t>
      </w:r>
    </w:p>
    <w:p>
      <w:pPr>
        <w:pStyle w:val="Normal1"/>
        <w:rPr/>
      </w:pPr>
      <w:r>
        <w:rPr/>
        <w:t>#include &lt;vector&gt;</w:t>
      </w:r>
    </w:p>
    <w:p>
      <w:pPr>
        <w:pStyle w:val="Normal1"/>
        <w:rPr/>
      </w:pPr>
      <w:r>
        <w:rPr/>
        <w:t>#include &lt;cstdlib&gt;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using namespace std;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int main()</w:t>
      </w:r>
    </w:p>
    <w:p>
      <w:pPr>
        <w:pStyle w:val="Normal1"/>
        <w:rPr/>
      </w:pPr>
      <w:r>
        <w:rPr/>
        <w:t xml:space="preserve">{   </w:t>
      </w:r>
    </w:p>
    <w:p>
      <w:pPr>
        <w:pStyle w:val="Normal1"/>
        <w:rPr/>
      </w:pPr>
      <w:r>
        <w:rPr/>
        <w:t xml:space="preserve">    </w:t>
      </w:r>
      <w:r>
        <w:rPr/>
        <w:t>int N = 100, index = 0;</w:t>
      </w:r>
    </w:p>
    <w:p>
      <w:pPr>
        <w:pStyle w:val="Normal1"/>
        <w:rPr/>
      </w:pPr>
      <w:r>
        <w:rPr/>
        <w:t xml:space="preserve">    </w:t>
      </w:r>
      <w:r>
        <w:rPr/>
        <w:t>int arr[N];</w:t>
      </w:r>
    </w:p>
    <w:p>
      <w:pPr>
        <w:pStyle w:val="Normal1"/>
        <w:rPr/>
      </w:pPr>
      <w:r>
        <w:rPr/>
        <w:t xml:space="preserve">    </w:t>
      </w:r>
      <w:r>
        <w:rPr/>
        <w:t>cin &gt;&gt; index;</w:t>
      </w:r>
    </w:p>
    <w:p>
      <w:pPr>
        <w:pStyle w:val="Normal1"/>
        <w:rPr/>
      </w:pPr>
      <w:r>
        <w:rPr/>
        <w:t xml:space="preserve">    </w:t>
      </w:r>
      <w:r>
        <w:rPr/>
        <w:t>for(int i=0; i&lt;=100; i++)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arr[i] = rand() % 80;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for (int k = 0; k&lt;N; k++ 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cout &lt;&lt; arr[k] &lt;&lt; " ";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cout &lt;&lt; "\n" &lt;&lt; "\n";</w:t>
      </w:r>
    </w:p>
    <w:p>
      <w:pPr>
        <w:pStyle w:val="Normal1"/>
        <w:rPr/>
      </w:pPr>
      <w:r>
        <w:rPr/>
        <w:t xml:space="preserve">    </w:t>
      </w:r>
      <w:r>
        <w:rPr/>
        <w:t>for (int s = N; s&gt;0; s-- 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if (arr[s]==0)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for (int r = s; r &lt; N - 1; r++)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arr[r] = arr[r + 1];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N--;</w:t>
      </w:r>
    </w:p>
    <w:p>
      <w:pPr>
        <w:pStyle w:val="Normal1"/>
        <w:rPr/>
      </w:pPr>
      <w:r>
        <w:rPr/>
        <w:t xml:space="preserve">            </w:t>
      </w:r>
      <w:r>
        <w:rPr/>
        <w:t>s--;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N++;</w:t>
      </w:r>
    </w:p>
    <w:p>
      <w:pPr>
        <w:pStyle w:val="Normal1"/>
        <w:rPr/>
      </w:pPr>
      <w:r>
        <w:rPr/>
        <w:t xml:space="preserve">    </w:t>
      </w:r>
      <w:r>
        <w:rPr/>
        <w:t>for (int f = 0; f &lt; N-index-1; f++)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arr[index+2] = arr[index+1];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arr[index+1] = 100;</w:t>
      </w:r>
    </w:p>
    <w:p>
      <w:pPr>
        <w:pStyle w:val="Normal1"/>
        <w:rPr/>
      </w:pPr>
      <w:r>
        <w:rPr/>
        <w:t xml:space="preserve">    </w:t>
      </w:r>
      <w:r>
        <w:rPr/>
        <w:t>for (int b = 0; b &lt; N; b++)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cout &lt;&lt; arr[b] &lt;&lt; " ";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return 0;</w:t>
      </w:r>
    </w:p>
    <w:p>
      <w:pPr>
        <w:pStyle w:val="Normal1"/>
        <w:rPr/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4 </w:t>
      </w:r>
      <w:r>
        <w:fldChar w:fldCharType="begin"/>
      </w:r>
      <w:r>
        <w:rPr>
          <w:rStyle w:val="Hyperlink"/>
          <w:smallCaps w:val="false"/>
          <w:caps w:val="false"/>
          <w:dstrike w:val="false"/>
          <w:strike w:val="false"/>
          <w:vertAlign w:val="baseline"/>
          <w:position w:val="0"/>
          <w:sz w:val="24"/>
          <w:sz w:val="24"/>
          <w:i w:val="false"/>
          <w:u w:val="none"/>
          <w:b w:val="false"/>
          <w:shd w:fill="auto" w:val="clear"/>
          <w:szCs w:val="24"/>
          <w:rFonts w:eastAsia="Times New Roman" w:cs="Times New Roman" w:ascii="Times New Roman" w:hAnsi="Times New Roman"/>
          <w:color w:val="000000"/>
          <w:lang w:val="en-US"/>
        </w:rPr>
        <w:instrText xml:space="preserve"> HYPERLINK "https://github.com/artificial-intelligence-department/ai_programming_playground/pull/643/files" \l "diff-6f49ff73bc7d2348c45557e1ad20ee3e6a1cbb1e08884cdfcfe5ab4bb411b87d"</w:instrText>
      </w:r>
      <w:r>
        <w:rPr>
          <w:rStyle w:val="Hyperlink"/>
          <w:smallCaps w:val="false"/>
          <w:caps w:val="false"/>
          <w:dstrike w:val="false"/>
          <w:strike w:val="false"/>
          <w:vertAlign w:val="baseline"/>
          <w:position w:val="0"/>
          <w:sz w:val="24"/>
          <w:sz w:val="24"/>
          <w:i w:val="false"/>
          <w:u w:val="none"/>
          <w:b w:val="false"/>
          <w:shd w:fill="auto" w:val="clear"/>
          <w:szCs w:val="24"/>
          <w:rFonts w:eastAsia="Times New Roman" w:cs="Times New Roman" w:ascii="Times New Roman" w:hAnsi="Times New Roman"/>
          <w:color w:val="000000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https://github.com/artificial-intelligence-department/ai_programming_playground/pull/643/files#diff-6f49ff73bc7d2348c45557e1ad20ee3e6a1cbb1e08884cdfcfe5ab4bb411b87d</w:t>
      </w:r>
      <w:r>
        <w:rPr>
          <w:rStyle w:val="Hyperlink"/>
          <w:smallCaps w:val="false"/>
          <w:caps w:val="false"/>
          <w:dstrike w:val="false"/>
          <w:strike w:val="false"/>
          <w:vertAlign w:val="baseline"/>
          <w:position w:val="0"/>
          <w:sz w:val="24"/>
          <w:sz w:val="24"/>
          <w:i w:val="false"/>
          <w:u w:val="none"/>
          <w:b w:val="false"/>
          <w:shd w:fill="auto" w:val="clear"/>
          <w:szCs w:val="24"/>
          <w:rFonts w:eastAsia="Times New Roman" w:cs="Times New Roman" w:ascii="Times New Roman" w:hAnsi="Times New Roman"/>
          <w:color w:val="000000"/>
          <w:lang w:val="en-US"/>
        </w:rPr>
        <w:fldChar w:fldCharType="end"/>
      </w:r>
      <w:hyperlink r:id="rId7">
        <w:r>
          <w:rPr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  <w:lang w:val="en-US"/>
          </w:rPr>
          <w:t xml:space="preserve"> </w:t>
        </w:r>
      </w:hyperlink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2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 xml:space="preserve">VNS Lab 5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&lt;vector&gt;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maks(int N, int M, vector&lt;vector&lt;int&gt;&gt; arr)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sum = 0, sum1=0;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for(int r = 0; r&lt;=N-3; r++)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c = 0; c&lt;=M-3; c++)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for(int v=0; v&lt;3; v++)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b=0; b&lt;3; b++)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sum1+=arr[r+v][c+b];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}   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(sum1 &gt; sum)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sum = sum1;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sum1=0;          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}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cout &lt;&lt; sum;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vector&lt;vector&lt;int&gt;&gt; arr = {{1, 2, 2, 3}, {1, 2, 2, 1}, {1, 2, 2, 4}, {1, 2, 2,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7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}};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maks(4, 4, arr);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Код №2 до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 xml:space="preserve">VNS Lab 5 </w:t>
      </w:r>
      <w:r>
        <w:fldChar w:fldCharType="begin"/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"https://github.com/artificial-intelligence-department/ai_programming_playground/pull/643/files" \l "diff-a83ff89466fd683fc87513d4120248a9e1e6d69be9389bbe3052190bc058c804"</w:instrText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>https://github.com/artificial-intelligence-department/ai_programming_playground/pull/643/files#diff-a83ff89466fd683fc87513d4120248a9e1e6d69be9389bbe3052190bc058c804</w:t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fldChar w:fldCharType="end"/>
      </w:r>
      <w:hyperlink r:id="rId8">
        <w:r>
          <w:rPr>
            <w:rFonts w:eastAsia="Times New Roman" w:cs="Times New Roman" w:ascii="Times New Roman" w:hAnsi="Times New Roman"/>
            <w:b w:val="false"/>
            <w:bCs w:val="false"/>
            <w:sz w:val="24"/>
            <w:szCs w:val="24"/>
            <w:shd w:fill="auto" w:val="clear"/>
          </w:rPr>
          <w:t xml:space="preserve"> </w:t>
        </w:r>
      </w:hyperlink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3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 xml:space="preserve">Algotester Lab 2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   int N=0;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a, b, c;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cin &gt;&gt; N;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r[N];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i=0; i&lt;N; i++)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cin&gt;&gt;r[i];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cin&gt;&gt; a &gt;&gt; b &gt;&gt;c;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i=0; i&lt;N; i++)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(r[i]==a || r[i]==b || r[i]==c)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k = i; k &lt; N - 1; k++)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r[k] = r[k + 1];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N--;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i--;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(N!=0)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S = N - 1;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n[S];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cout&lt;&lt; S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for (int i = 0; i &lt; N; i++)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n[i] = r[i] + r[i + 1];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i = 0; i &lt; S; i++)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n[i] &lt;&lt; " 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else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№3 до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2 </w:t>
      </w:r>
      <w:r>
        <w:fldChar w:fldCharType="begin"/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"https://github.com/artificial-intelligence-department/ai_programming_playground/pull/643/files" \l "diff-87415d548352120fe6ad8cad1ce45b9b0a50bce8ad1c575c01fcbd4758dd08ff"</w:instrTex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https://github.com/artificial-intelligence-department/ai_programming_playground/pull/643/files#diff-87415d548352120fe6ad8cad1ce45b9b0a50bce8ad1c575c01fcbd4758dd08ff</w: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end"/>
      </w:r>
      <w:hyperlink r:id="rId9">
        <w:r>
          <w:rPr>
            <w:rFonts w:eastAsia="Times New Roman" w:cs="Times New Roman" w:ascii="Times New Roman" w:hAnsi="Times New Roman"/>
            <w:sz w:val="24"/>
            <w:szCs w:val="24"/>
            <w:shd w:fill="auto" w:val="clear"/>
            <w:lang w:val="uk-UA"/>
          </w:rPr>
          <w:t xml:space="preserve"> </w:t>
        </w:r>
      </w:hyperlink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4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>Algotester Lab 3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#include &lt;iostream&gt;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#include &lt;vector&gt;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shd w:fill="auto" w:val="clear"/>
          <w:lang w:val="uk-UA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shd w:fill="auto" w:val="clear"/>
          <w:lang w:val="uk-UA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main()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int N, M, common=0, unique=0;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N;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arr1[N];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i=0; i&lt;N; i++)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arr1[i];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M;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arr2[M];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k=0; k&lt;M; k++)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arr2[k];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}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x=0; x&lt;N; x++)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for(int r=0; r&lt;M; r++)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if (arr1[x]==arr2[r])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common++;                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}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vector &lt;int&gt; sum;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e=0; e&lt;N; e++)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sum.push_back(arr1[e]);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g = 0; g &lt; M; g++)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bool isUnique = true;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x = 0; x &lt; N; x++)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if (arr2[g] == arr1[x])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isUnique = false;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break;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if (isUnique)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sum.push_back(arr2[g]);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unique=sum.size();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cout &lt;&lt; "\n"&lt;&lt; common &lt;&lt; "\n" &lt;&lt; unique;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№4 до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3 </w:t>
      </w:r>
      <w:r>
        <w:fldChar w:fldCharType="begin"/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"https://github.com/artificial-intelligence-department/ai_programming_playground/pull/643/files" \l "diff-157c7bef2d77b99cb472054c53bb7546d83c0f3c9ea976b9d3ebcd2db87a5ba2"</w:instrTex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https://github.com/artificial-intelligence-department/ai_programming_playground/pull/643/files#diff-157c7bef2d77b99cb472054c53bb7546d83c0f3c9ea976b9d3ebcd2db87a5ba2</w: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end"/>
      </w:r>
      <w:hyperlink r:id="rId10">
        <w:r>
          <w:rPr>
            <w:rFonts w:eastAsia="Times New Roman" w:cs="Times New Roman" w:ascii="Times New Roman" w:hAnsi="Times New Roman"/>
            <w:sz w:val="24"/>
            <w:szCs w:val="24"/>
            <w:shd w:fill="auto" w:val="clear"/>
            <w:lang w:val="uk-UA"/>
          </w:rPr>
          <w:t xml:space="preserve"> </w:t>
        </w:r>
      </w:hyperlink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5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Class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Practice task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include &lt;iostream&gt;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#include &lt;string&gt;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bool isPalindrome(const string&amp; input, int start, int end)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(input[start] != input[end])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false;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else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(start &gt;= end)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isPalindrome(input, start+1, end-1);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else return true;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bool isPalindrome(int input)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reversed =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while (input &gt; 0)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reversed = reversed * 10 + input % 10;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input /= 10;</w:t>
        <w:tab/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(reversed==input)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true;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else return false;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bool inputString(const string&amp; input)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for (int i = 0; i &lt; input.size(); i++)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(isdigit(input[i]) == true)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false;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true;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main()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string input;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cin &gt;&gt; input;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if (inputString(input))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if (isPalindrome(input, 0, input.size() - 1))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"Is palindrome"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else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"Is not a palindrome"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else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string s = to_string(stoi(input));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(isPalindrome(s, 0, input.size() - 1))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"Is palindrome"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else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"Is not a palindrome"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до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 task https://github.com/artificial-intelligence-department/ai_programming_playground/pull/643/files#diff-11f1f2d30b93187e281e90a4fee563b716be653d8bb296df706dbc3fe30db126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4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'--stdin=Microsoft-MIEngine-In-n0t5c2r5.3rn' '--stdout=Microsoft-MIEngine-Out-v42iev1d.ztb' '--stderr=Microsoft-MIEngine-Error-g5mlniaq.lbk' '--pid=Microsoft-MIEngine-Pid-v3j35hwx.0zi' '--dbgExe=C:\msys64\ucrt64\bin\gdb.exe' '--interpreter=mi'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41 67 14 20 49 44 38 78 2 64 25 65 1 27 41 11 35 22 27 76 71 44 62 73 52 62 61 76 38 55 7 46 51 18 29 72 67 59 75 54 63 51 42 13 73 24 21 31 13 68 27 44 22 37 37 59 3 61 9 58 76 75 30 2 48 26 0 62 64 8 6 45 50 9 50 70 46 61 73 28 29 63 4 34 36 0 6 16 11 68 64 39 66 43 17 18 38 2 49 61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41 67 14 20 49 100 44 78 2 64 25 65 1 27 41 11 35 22 27 76 71 44 62 73 52 62 61 76 38 55 7 46 51 18 29 72 67 59 75 54 63 51 42 13 73 24 21 31 13 68 27 44 22 37 37 59 3 61 9 58 76 75 30 2 48 26 62 64 8 6 45 50 9 50 70 46 61 73 28 29 63 4 34 36 6 16 11 68 64 39 66 43 17 18 38 2 49 61 61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Результат виконання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4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</w:t>
      </w:r>
      <w:r>
        <w:rPr>
          <w:rFonts w:eastAsia="Times New Roman" w:cs="Times New Roman" w:ascii="Times New Roman" w:hAnsi="Times New Roman"/>
          <w:sz w:val="24"/>
          <w:szCs w:val="24"/>
        </w:rPr>
        <w:t>30хв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5 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'--stdin=Microsoft-MIEngine-In-y2lfofkm.ybh' '--stdout=Microsoft-MIEngine-Out-r4ce10pv.0zf' '--stderr=Microsoft-MIEngine-Error-daa4snrt.pqt' '--pid=Microsoft-MIEngine-Pid-hjiqrm5y.gdu' '--dbgExe=C:\msys64\ucrt64\bin\gdb.exe' '--interpreter=mi'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24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Результат виконання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 5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1,5 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3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2 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'--stdin=Microsoft-MIEngine-In-yi4bkhll.eso' '--stdout=Microsoft-MIEngine-Out-odyyre3y.ryl' '--stderr=Microsoft-MIEngine-Error-p1jw2dzx.jex' '--pid=Microsoft-MIEngine-Pid-pxfxvygy.hz0' '--dbgExe=C:\msys64\ucrt64\bin\gdb.exe' '--interpreter=mi'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6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1 2 3 4 5 7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4 5 6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3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3 5 10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lgotester Lab 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1,5 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Algotester Lab 3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'--stdin=Microsoft-MIEngine-In-l2b5rihl.izs' '--stdout=Microsoft-MIEngine-Out-j5exf2n0.l1a' '--stderr=Microsoft-MIEngine-Error-xqphw43x.frt' '--pid=Microsoft-MIEngine-Pid-2rhe1e4l.wlm' '--dbgExe=C:\msys64\ucrt64\bin\gdb.exe' '--interpreter=mi' 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5 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1 2 3 4 5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5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4 5 6 7 8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8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A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</w:rPr>
        <w:t>1,5 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Self Practice task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'--stdin=Microsoft-MIEngine-In-tem4zqny.lnn' '--stdout=Microsoft-MIEngine-Out-1dkcqwma.ffi' '--stderr=Microsoft-MIEngine-Error-04ilgkjg.qp1' '--pid=Microsoft-MIEngine-Pid-mrjmjhkg.pmr' '--dbgExe=C:\msys64\ucrt64\bin\gdb.exe' '--interpreter=mi' 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radar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Is palindrome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'--stdin=Microsoft-MIEngine-In-nzajulvo.351' '--stdout=Microsoft-MIEngine-Out-ymn445mr.i0q' '--stderr=Microsoft-MIEngine-Error-fy5guhow.hpw' '--pid=Microsoft-MIEngine-Pid-313j5mkf.jec' '--dbgExe=C:\msys64\ucrt64\bin\gdb.exe' '--interpreter=mi' 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error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Is not a palindrome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>,5 год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6.</w:t>
        <w:tab/>
        <w:t>Командна робота: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-80645</wp:posOffset>
                </wp:positionH>
                <wp:positionV relativeFrom="paragraph">
                  <wp:posOffset>205740</wp:posOffset>
                </wp:positionV>
                <wp:extent cx="6300470" cy="3956685"/>
                <wp:effectExtent l="0" t="0" r="0" b="0"/>
                <wp:wrapSquare wrapText="largest"/>
                <wp:docPr id="5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39566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3590925"/>
                                  <wp:effectExtent l="0" t="0" r="0" b="0"/>
                                  <wp:docPr id="6" name="Зображення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3590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Обговорення завдань у онлайн-режимі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6.1pt;height:311.55pt;mso-wrap-distance-left:0pt;mso-wrap-distance-right:0pt;mso-wrap-distance-top:0pt;mso-wrap-distance-bottom:0pt;margin-top:16.2pt;mso-position-vertical-relative:text;margin-left:-6.35pt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3590925"/>
                            <wp:effectExtent l="0" t="0" r="0" b="0"/>
                            <wp:docPr id="7" name="Зображення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3590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Обговорення завдань у онлайн-режимі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-55245</wp:posOffset>
                </wp:positionH>
                <wp:positionV relativeFrom="paragraph">
                  <wp:posOffset>4260215</wp:posOffset>
                </wp:positionV>
                <wp:extent cx="5894070" cy="4607560"/>
                <wp:effectExtent l="0" t="0" r="0" b="0"/>
                <wp:wrapSquare wrapText="largest"/>
                <wp:docPr id="8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46075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Коментар товариша по команді до завдання</w:t>
                              <w:drawing>
                                <wp:inline distT="0" distB="0" distL="0" distR="0">
                                  <wp:extent cx="5894070" cy="4318000"/>
                                  <wp:effectExtent l="0" t="0" r="0" b="0"/>
                                  <wp:docPr id="9" name="Зображення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4070" cy="431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4.1pt;height:362.8pt;mso-wrap-distance-left:0pt;mso-wrap-distance-right:0pt;mso-wrap-distance-top:0pt;mso-wrap-distance-bottom:0pt;margin-top:335.45pt;mso-position-vertical-relative:text;margin-left:-4.35pt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Коментар товариша по команді до завдання</w:t>
                        <w:drawing>
                          <wp:inline distT="0" distB="0" distL="0" distR="0">
                            <wp:extent cx="5894070" cy="4318000"/>
                            <wp:effectExtent l="0" t="0" r="0" b="0"/>
                            <wp:docPr id="10" name="Зображення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4070" cy="431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Лабораторні та практичні роботи виконано, опрацьовано новий матеріал (вазівники, двовимірні масиви, структури).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15"/>
      <w:footerReference w:type="first" r:id="rId1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Cambria">
    <w:charset w:val="cc" w:characterSet="windows-1251"/>
    <w:family w:val="swiss"/>
    <w:pitch w:val="variable"/>
  </w:font>
  <w:font w:name="Tahoma">
    <w:charset w:val="cc" w:characterSet="windows-1251"/>
    <w:family w:val="roman"/>
    <w:pitch w:val="variable"/>
  </w:font>
  <w:font w:name="Courier New">
    <w:charset w:val="cc" w:characterSet="windows-1251"/>
    <w:family w:val="roman"/>
    <w:pitch w:val="variable"/>
  </w:font>
  <w:font w:name="Cambria">
    <w:charset w:val="cc" w:characterSet="windows-125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 w:characterSet="windows-1251"/>
    <w:family w:val="roman"/>
    <w:pitch w:val="variable"/>
  </w:font>
  <w:font w:name="Georgia"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 New Roman">
    <w:charset w:val="01"/>
    <w:family w:val="roman"/>
    <w:pitch w:val="variable"/>
  </w:font>
  <w:font w:name="Calibri">
    <w:charset w:val="cc" w:characterSet="windows-1251"/>
    <w:family w:val="swiss"/>
    <w:pitch w:val="variable"/>
  </w:font>
  <w:font w:name="Courier New">
    <w:charset w:val="cc" w:characterSet="windows-125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end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16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star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)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mbria" w:hAnsi="Cambria" w:eastAsia="Calibri" w:cs="Calibr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mbria" w:hAnsi="Cambria" w:eastAsia="Calibri" w:cs="Calibr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basedOn w:val="DefaultParagraphFont"/>
    <w:link w:val="BalloonText"/>
    <w:qFormat/>
    <w:rPr>
      <w:rFonts w:ascii="Tahoma" w:hAnsi="Tahoma" w:eastAsia="Calibri" w:cs="Tahoma"/>
      <w:sz w:val="16"/>
      <w:szCs w:val="16"/>
      <w:lang w:val="uk-UA" w:eastAsia="uk-UA"/>
    </w:rPr>
  </w:style>
  <w:style w:type="character" w:styleId="HeaderChar">
    <w:name w:val="Header Char"/>
    <w:basedOn w:val="DefaultParagraphFont"/>
    <w:qFormat/>
    <w:rPr>
      <w:rFonts w:eastAsia="Calibri"/>
      <w:lang w:val="uk-UA" w:eastAsia="uk-UA"/>
    </w:rPr>
  </w:style>
  <w:style w:type="character" w:styleId="FooterChar">
    <w:name w:val="Footer Char"/>
    <w:basedOn w:val="DefaultParagraphFont"/>
    <w:qFormat/>
    <w:rPr>
      <w:rFonts w:eastAsia="Calibri"/>
      <w:lang w:val="uk-UA" w:eastAsia="uk-UA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>
    <w:name w:val="Heading 1 Char"/>
    <w:basedOn w:val="DefaultParagraphFont"/>
    <w:qFormat/>
    <w:rPr>
      <w:rFonts w:ascii="Cambria" w:hAnsi="Cambria" w:eastAsia="Calibri" w:cs="Calibri"/>
      <w:color w:themeColor="accent1" w:themeShade="bf" w:val="365F91"/>
      <w:sz w:val="32"/>
      <w:szCs w:val="32"/>
      <w:lang w:val="uk-UA" w:eastAsia="uk-UA"/>
    </w:rPr>
  </w:style>
  <w:style w:type="character" w:styleId="Heading2Char">
    <w:name w:val="Heading 2 Char"/>
    <w:basedOn w:val="DefaultParagraphFont"/>
    <w:qFormat/>
    <w:rPr>
      <w:rFonts w:ascii="Cambria" w:hAnsi="Cambria" w:eastAsia="Calibri" w:cs="Calibr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kinsoku w:val="true"/>
      <w:overflowPunct w:val="true"/>
      <w:autoSpaceDE w:val="tru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qFormat/>
    <w:pPr>
      <w:spacing w:lineRule="auto" w:line="240" w:before="0" w:after="0"/>
      <w:ind w:start="720"/>
      <w:contextualSpacing/>
      <w:jc w:val="center"/>
    </w:pPr>
    <w:rPr/>
  </w:style>
  <w:style w:type="paragraph" w:styleId="BalloonText">
    <w:name w:val="Balloon Text"/>
    <w:basedOn w:val="Normal1"/>
    <w:link w:val="BalloonTextCh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Ілюстрація"/>
    <w:basedOn w:val="Caption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w3schools.com/cpp/cpp_structs.asp" TargetMode="External"/><Relationship Id="rId4" Type="http://schemas.openxmlformats.org/officeDocument/2006/relationships/hyperlink" Target="https://www.w3schools.com/cpp/cpp_arrays_multi.asp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hyperlink" Target="" TargetMode="External"/><Relationship Id="rId8" Type="http://schemas.openxmlformats.org/officeDocument/2006/relationships/hyperlink" Target="" TargetMode="External"/><Relationship Id="rId9" Type="http://schemas.openxmlformats.org/officeDocument/2006/relationships/hyperlink" Target="" TargetMode="External"/><Relationship Id="rId10" Type="http://schemas.openxmlformats.org/officeDocument/2006/relationships/hyperlink" Target="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4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лаб</Template>
  <TotalTime>4864</TotalTime>
  <Application>LibreOffice/7.6.2.1$Windows_X86_64 LibreOffice_project/56f7684011345957bbf33a7ee678afaf4d2ba333</Application>
  <AppVersion>15.0000</AppVersion>
  <Pages>16</Pages>
  <Words>1464</Words>
  <Characters>8633</Characters>
  <CharactersWithSpaces>11524</CharactersWithSpaces>
  <Paragraphs>354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2023-12-04T19:09:29Z</dcterms:created>
  <dc:creator/>
  <dc:description/>
  <dc:language>uk-UA</dc:language>
  <cp:lastModifiedBy/>
  <dcterms:modified xsi:type="dcterms:W3CDTF">2023-12-08T04:14:23Z</dcterms:modified>
  <cp:revision>3</cp:revision>
  <dc:subject/>
  <dc:title>Шаблон для лаб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